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863330" w14:textId="77777777" w:rsidR="00041CC4" w:rsidRDefault="00041CC4" w:rsidP="00A6066D">
      <w:pPr>
        <w:jc w:val="center"/>
        <w:rPr>
          <w:b/>
          <w:sz w:val="32"/>
          <w:szCs w:val="32"/>
        </w:rPr>
      </w:pPr>
      <w:bookmarkStart w:id="0" w:name="_GoBack"/>
      <w:bookmarkEnd w:id="0"/>
    </w:p>
    <w:p w14:paraId="2118B3B7" w14:textId="77777777" w:rsidR="00A6066D" w:rsidRPr="009D223E" w:rsidRDefault="00A6066D" w:rsidP="00A6066D">
      <w:pPr>
        <w:jc w:val="center"/>
        <w:rPr>
          <w:b/>
          <w:sz w:val="32"/>
          <w:szCs w:val="32"/>
        </w:rPr>
      </w:pPr>
      <w:r w:rsidRPr="009D223E">
        <w:rPr>
          <w:b/>
          <w:sz w:val="32"/>
          <w:szCs w:val="32"/>
        </w:rPr>
        <w:t>Waiver of Notice for Initial Board of Director Meeting</w:t>
      </w:r>
    </w:p>
    <w:p w14:paraId="4BB32C33" w14:textId="0E3D8ACE" w:rsidR="00A6066D" w:rsidRDefault="00155E7E" w:rsidP="00A6066D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of</w:t>
      </w:r>
    </w:p>
    <w:p w14:paraId="33B38DA0" w14:textId="22146144" w:rsidR="009C3640" w:rsidRPr="00820E81" w:rsidRDefault="00AA215C" w:rsidP="00A6066D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Attic Cat Corp.</w:t>
      </w:r>
    </w:p>
    <w:p w14:paraId="0A4CF896" w14:textId="77777777" w:rsidR="00A6066D" w:rsidRPr="0024746B" w:rsidRDefault="00A6066D" w:rsidP="00A6066D">
      <w:pPr>
        <w:jc w:val="center"/>
        <w:rPr>
          <w:b/>
          <w:sz w:val="26"/>
          <w:szCs w:val="26"/>
        </w:rPr>
      </w:pPr>
    </w:p>
    <w:p w14:paraId="0699F074" w14:textId="77777777" w:rsidR="00155E7E" w:rsidRDefault="00155E7E" w:rsidP="00A6066D">
      <w:pPr>
        <w:rPr>
          <w:sz w:val="26"/>
          <w:szCs w:val="26"/>
        </w:rPr>
      </w:pPr>
    </w:p>
    <w:p w14:paraId="5AAA5473" w14:textId="77777777" w:rsidR="00155E7E" w:rsidRDefault="00155E7E" w:rsidP="00A6066D">
      <w:pPr>
        <w:rPr>
          <w:sz w:val="26"/>
          <w:szCs w:val="26"/>
        </w:rPr>
      </w:pPr>
    </w:p>
    <w:p w14:paraId="407CD5A6" w14:textId="57A19C36" w:rsidR="00041CC4" w:rsidRDefault="00A6066D" w:rsidP="00A6066D">
      <w:pPr>
        <w:rPr>
          <w:sz w:val="26"/>
          <w:szCs w:val="26"/>
        </w:rPr>
      </w:pPr>
      <w:r w:rsidRPr="0024746B">
        <w:rPr>
          <w:sz w:val="26"/>
          <w:szCs w:val="26"/>
        </w:rPr>
        <w:t>We, the undersigned Directors, declare and confirm that we consented to the initial meeting of the Board of Directors on ___________________</w:t>
      </w:r>
      <w:r w:rsidR="00041CC4">
        <w:rPr>
          <w:sz w:val="26"/>
          <w:szCs w:val="26"/>
        </w:rPr>
        <w:t>___________</w:t>
      </w:r>
      <w:r w:rsidRPr="0024746B">
        <w:rPr>
          <w:sz w:val="26"/>
          <w:szCs w:val="26"/>
        </w:rPr>
        <w:t>, 20___</w:t>
      </w:r>
      <w:r w:rsidR="00041CC4">
        <w:rPr>
          <w:sz w:val="26"/>
          <w:szCs w:val="26"/>
        </w:rPr>
        <w:t>_</w:t>
      </w:r>
      <w:r w:rsidRPr="0024746B">
        <w:rPr>
          <w:sz w:val="26"/>
          <w:szCs w:val="26"/>
        </w:rPr>
        <w:t xml:space="preserve"> </w:t>
      </w:r>
    </w:p>
    <w:p w14:paraId="7E4F3D45" w14:textId="6DF29968" w:rsidR="00A6066D" w:rsidRPr="0024746B" w:rsidRDefault="00A6066D" w:rsidP="00A6066D">
      <w:pPr>
        <w:rPr>
          <w:sz w:val="26"/>
          <w:szCs w:val="26"/>
        </w:rPr>
      </w:pPr>
      <w:r w:rsidRPr="0024746B">
        <w:rPr>
          <w:sz w:val="26"/>
          <w:szCs w:val="26"/>
        </w:rPr>
        <w:t>at_______________________________________________________________</w:t>
      </w:r>
      <w:r>
        <w:rPr>
          <w:sz w:val="26"/>
          <w:szCs w:val="26"/>
        </w:rPr>
        <w:t>_______________________</w:t>
      </w:r>
    </w:p>
    <w:p w14:paraId="40EE70FC" w14:textId="77777777" w:rsidR="00A6066D" w:rsidRPr="0024746B" w:rsidRDefault="00A6066D" w:rsidP="00A6066D">
      <w:pPr>
        <w:rPr>
          <w:sz w:val="26"/>
          <w:szCs w:val="26"/>
        </w:rPr>
      </w:pPr>
      <w:r w:rsidRPr="0024746B">
        <w:rPr>
          <w:sz w:val="26"/>
          <w:szCs w:val="26"/>
        </w:rPr>
        <w:t xml:space="preserve">and hereby waive notice. </w:t>
      </w:r>
    </w:p>
    <w:p w14:paraId="16714333" w14:textId="77777777" w:rsidR="00A6066D" w:rsidRPr="0024746B" w:rsidRDefault="00A6066D" w:rsidP="00A6066D">
      <w:pPr>
        <w:rPr>
          <w:sz w:val="26"/>
          <w:szCs w:val="26"/>
        </w:rPr>
      </w:pPr>
    </w:p>
    <w:p w14:paraId="122BB23A" w14:textId="77777777" w:rsidR="00A6066D" w:rsidRPr="0024746B" w:rsidRDefault="00A6066D" w:rsidP="00A6066D">
      <w:pPr>
        <w:rPr>
          <w:sz w:val="26"/>
          <w:szCs w:val="26"/>
        </w:rPr>
      </w:pPr>
    </w:p>
    <w:p w14:paraId="3161257A" w14:textId="77777777" w:rsidR="00A6066D" w:rsidRPr="0024746B" w:rsidRDefault="00A6066D" w:rsidP="00A6066D">
      <w:pPr>
        <w:rPr>
          <w:sz w:val="26"/>
          <w:szCs w:val="26"/>
        </w:rPr>
      </w:pPr>
    </w:p>
    <w:p w14:paraId="76E77AF4" w14:textId="77777777" w:rsidR="00A6066D" w:rsidRPr="0024746B" w:rsidRDefault="00A6066D" w:rsidP="00A6066D">
      <w:pPr>
        <w:rPr>
          <w:sz w:val="26"/>
          <w:szCs w:val="26"/>
        </w:rPr>
      </w:pPr>
    </w:p>
    <w:p w14:paraId="2964E757" w14:textId="77777777" w:rsidR="00A6066D" w:rsidRPr="0024746B" w:rsidRDefault="00A6066D" w:rsidP="00A6066D">
      <w:pPr>
        <w:rPr>
          <w:sz w:val="26"/>
          <w:szCs w:val="26"/>
        </w:rPr>
      </w:pPr>
      <w:r w:rsidRPr="0024746B">
        <w:rPr>
          <w:sz w:val="26"/>
          <w:szCs w:val="26"/>
        </w:rPr>
        <w:t>Signed this __________day of ___________________, 20___</w:t>
      </w:r>
    </w:p>
    <w:p w14:paraId="1F0BC275" w14:textId="77777777" w:rsidR="00A6066D" w:rsidRPr="0024746B" w:rsidRDefault="00A6066D" w:rsidP="00A6066D">
      <w:pPr>
        <w:rPr>
          <w:sz w:val="26"/>
          <w:szCs w:val="26"/>
        </w:rPr>
      </w:pPr>
    </w:p>
    <w:p w14:paraId="212FD1C8" w14:textId="77777777" w:rsidR="00A6066D" w:rsidRPr="0024746B" w:rsidRDefault="00A6066D" w:rsidP="00A6066D">
      <w:pPr>
        <w:rPr>
          <w:sz w:val="26"/>
          <w:szCs w:val="26"/>
        </w:rPr>
      </w:pPr>
    </w:p>
    <w:p w14:paraId="428F9FE0" w14:textId="77777777" w:rsidR="00A6066D" w:rsidRPr="0024746B" w:rsidRDefault="00A6066D" w:rsidP="00A6066D">
      <w:pPr>
        <w:rPr>
          <w:sz w:val="26"/>
          <w:szCs w:val="26"/>
        </w:rPr>
      </w:pPr>
      <w:r w:rsidRPr="0024746B">
        <w:rPr>
          <w:sz w:val="26"/>
          <w:szCs w:val="26"/>
        </w:rPr>
        <w:t xml:space="preserve">________________________________________________           </w:t>
      </w:r>
    </w:p>
    <w:p w14:paraId="1AF53363" w14:textId="77777777" w:rsidR="00A6066D" w:rsidRPr="0024746B" w:rsidRDefault="00A6066D" w:rsidP="00A6066D">
      <w:pPr>
        <w:rPr>
          <w:sz w:val="26"/>
          <w:szCs w:val="26"/>
        </w:rPr>
      </w:pPr>
      <w:r w:rsidRPr="0024746B">
        <w:rPr>
          <w:sz w:val="26"/>
          <w:szCs w:val="26"/>
        </w:rPr>
        <w:t xml:space="preserve">Director Signature            </w:t>
      </w:r>
      <w:r w:rsidRPr="0024746B">
        <w:rPr>
          <w:sz w:val="26"/>
          <w:szCs w:val="26"/>
        </w:rPr>
        <w:tab/>
      </w:r>
      <w:r w:rsidRPr="0024746B">
        <w:rPr>
          <w:sz w:val="26"/>
          <w:szCs w:val="26"/>
        </w:rPr>
        <w:tab/>
      </w:r>
      <w:r w:rsidRPr="0024746B">
        <w:rPr>
          <w:sz w:val="26"/>
          <w:szCs w:val="26"/>
        </w:rPr>
        <w:tab/>
      </w:r>
      <w:r w:rsidRPr="0024746B">
        <w:rPr>
          <w:sz w:val="26"/>
          <w:szCs w:val="26"/>
        </w:rPr>
        <w:tab/>
      </w:r>
      <w:r w:rsidRPr="0024746B">
        <w:rPr>
          <w:sz w:val="26"/>
          <w:szCs w:val="26"/>
        </w:rPr>
        <w:tab/>
        <w:t xml:space="preserve">                    </w:t>
      </w:r>
    </w:p>
    <w:p w14:paraId="4BC11CBA" w14:textId="77777777" w:rsidR="00A6066D" w:rsidRPr="0024746B" w:rsidRDefault="00A6066D" w:rsidP="00A6066D">
      <w:pPr>
        <w:rPr>
          <w:sz w:val="26"/>
          <w:szCs w:val="26"/>
        </w:rPr>
      </w:pPr>
    </w:p>
    <w:p w14:paraId="4A77FB83" w14:textId="77777777" w:rsidR="00A6066D" w:rsidRPr="0024746B" w:rsidRDefault="00A6066D" w:rsidP="00A6066D">
      <w:pPr>
        <w:rPr>
          <w:sz w:val="26"/>
          <w:szCs w:val="26"/>
        </w:rPr>
      </w:pPr>
    </w:p>
    <w:p w14:paraId="77F8B8AA" w14:textId="2429B321" w:rsidR="00A6066D" w:rsidRPr="0024746B" w:rsidRDefault="00A6066D" w:rsidP="00A6066D">
      <w:pPr>
        <w:rPr>
          <w:sz w:val="26"/>
          <w:szCs w:val="26"/>
        </w:rPr>
      </w:pPr>
      <w:r w:rsidRPr="0024746B">
        <w:rPr>
          <w:sz w:val="26"/>
          <w:szCs w:val="26"/>
        </w:rPr>
        <w:t xml:space="preserve">________________________________________________           </w:t>
      </w:r>
      <w:r w:rsidR="00155E7E">
        <w:rPr>
          <w:sz w:val="26"/>
          <w:szCs w:val="26"/>
        </w:rPr>
        <w:t xml:space="preserve">                   </w:t>
      </w:r>
      <w:r w:rsidR="00155E7E" w:rsidRPr="0024746B">
        <w:rPr>
          <w:sz w:val="26"/>
          <w:szCs w:val="26"/>
        </w:rPr>
        <w:t xml:space="preserve">Corporate Seal          </w:t>
      </w:r>
    </w:p>
    <w:p w14:paraId="1BD13710" w14:textId="77777777" w:rsidR="00A6066D" w:rsidRPr="0024746B" w:rsidRDefault="00A6066D" w:rsidP="00A6066D">
      <w:pPr>
        <w:rPr>
          <w:sz w:val="26"/>
          <w:szCs w:val="26"/>
        </w:rPr>
      </w:pPr>
      <w:r w:rsidRPr="0024746B">
        <w:rPr>
          <w:sz w:val="26"/>
          <w:szCs w:val="26"/>
        </w:rPr>
        <w:t xml:space="preserve">Director Signature </w:t>
      </w:r>
    </w:p>
    <w:p w14:paraId="443A2A78" w14:textId="77777777" w:rsidR="00A6066D" w:rsidRPr="0024746B" w:rsidRDefault="00A6066D" w:rsidP="00A6066D">
      <w:pPr>
        <w:rPr>
          <w:sz w:val="26"/>
          <w:szCs w:val="26"/>
        </w:rPr>
      </w:pPr>
      <w:r w:rsidRPr="0024746B">
        <w:rPr>
          <w:sz w:val="26"/>
          <w:szCs w:val="26"/>
        </w:rPr>
        <w:t xml:space="preserve">           </w:t>
      </w:r>
    </w:p>
    <w:p w14:paraId="067C0647" w14:textId="77777777" w:rsidR="00A6066D" w:rsidRPr="0024746B" w:rsidRDefault="00A6066D" w:rsidP="00A6066D">
      <w:pPr>
        <w:rPr>
          <w:sz w:val="26"/>
          <w:szCs w:val="26"/>
        </w:rPr>
      </w:pPr>
    </w:p>
    <w:p w14:paraId="5F098C9C" w14:textId="77777777" w:rsidR="00A6066D" w:rsidRPr="0024746B" w:rsidRDefault="00A6066D" w:rsidP="00A6066D">
      <w:pPr>
        <w:rPr>
          <w:sz w:val="26"/>
          <w:szCs w:val="26"/>
        </w:rPr>
      </w:pPr>
      <w:r w:rsidRPr="0024746B">
        <w:rPr>
          <w:sz w:val="26"/>
          <w:szCs w:val="26"/>
        </w:rPr>
        <w:t xml:space="preserve">________________________________________________           </w:t>
      </w:r>
    </w:p>
    <w:p w14:paraId="0C642D11" w14:textId="77777777" w:rsidR="00A6066D" w:rsidRPr="0024746B" w:rsidRDefault="00A6066D" w:rsidP="00A6066D">
      <w:pPr>
        <w:rPr>
          <w:sz w:val="26"/>
          <w:szCs w:val="26"/>
        </w:rPr>
      </w:pPr>
      <w:r w:rsidRPr="0024746B">
        <w:rPr>
          <w:sz w:val="26"/>
          <w:szCs w:val="26"/>
        </w:rPr>
        <w:t xml:space="preserve">Director Signature            </w:t>
      </w:r>
    </w:p>
    <w:p w14:paraId="7A21AA55" w14:textId="77777777" w:rsidR="00A6066D" w:rsidRPr="0024746B" w:rsidRDefault="00A6066D" w:rsidP="00A6066D">
      <w:pPr>
        <w:rPr>
          <w:sz w:val="26"/>
          <w:szCs w:val="26"/>
        </w:rPr>
      </w:pPr>
    </w:p>
    <w:p w14:paraId="789071D1" w14:textId="77777777" w:rsidR="00A6066D" w:rsidRPr="0024746B" w:rsidRDefault="00A6066D" w:rsidP="00A6066D">
      <w:pPr>
        <w:rPr>
          <w:sz w:val="26"/>
          <w:szCs w:val="26"/>
        </w:rPr>
      </w:pPr>
    </w:p>
    <w:p w14:paraId="586B5157" w14:textId="77777777" w:rsidR="00A6066D" w:rsidRPr="0024746B" w:rsidRDefault="00A6066D" w:rsidP="00A6066D">
      <w:pPr>
        <w:rPr>
          <w:sz w:val="26"/>
          <w:szCs w:val="26"/>
        </w:rPr>
      </w:pPr>
      <w:r w:rsidRPr="0024746B">
        <w:rPr>
          <w:sz w:val="26"/>
          <w:szCs w:val="26"/>
        </w:rPr>
        <w:t xml:space="preserve">________________________________________________           </w:t>
      </w:r>
    </w:p>
    <w:p w14:paraId="281C5E88" w14:textId="77777777" w:rsidR="00A6066D" w:rsidRPr="0024746B" w:rsidRDefault="00A6066D" w:rsidP="00A6066D">
      <w:pPr>
        <w:rPr>
          <w:sz w:val="26"/>
          <w:szCs w:val="26"/>
        </w:rPr>
      </w:pPr>
      <w:r w:rsidRPr="0024746B">
        <w:rPr>
          <w:sz w:val="26"/>
          <w:szCs w:val="26"/>
        </w:rPr>
        <w:t xml:space="preserve">Director Signature </w:t>
      </w:r>
    </w:p>
    <w:p w14:paraId="63635EC5" w14:textId="77777777" w:rsidR="00A6066D" w:rsidRPr="0024746B" w:rsidRDefault="00A6066D" w:rsidP="00A6066D">
      <w:pPr>
        <w:rPr>
          <w:sz w:val="26"/>
          <w:szCs w:val="26"/>
        </w:rPr>
      </w:pPr>
      <w:r w:rsidRPr="0024746B">
        <w:rPr>
          <w:sz w:val="26"/>
          <w:szCs w:val="26"/>
        </w:rPr>
        <w:t xml:space="preserve">           </w:t>
      </w:r>
    </w:p>
    <w:p w14:paraId="7637A3D3" w14:textId="77777777" w:rsidR="00A6066D" w:rsidRPr="0024746B" w:rsidRDefault="00A6066D" w:rsidP="00A6066D">
      <w:pPr>
        <w:rPr>
          <w:sz w:val="26"/>
          <w:szCs w:val="26"/>
        </w:rPr>
      </w:pPr>
    </w:p>
    <w:p w14:paraId="4F94C3F2" w14:textId="78240FD5" w:rsidR="00A6066D" w:rsidRPr="0024746B" w:rsidRDefault="00A6066D" w:rsidP="00A6066D">
      <w:pPr>
        <w:rPr>
          <w:sz w:val="26"/>
          <w:szCs w:val="26"/>
        </w:rPr>
      </w:pPr>
      <w:r w:rsidRPr="0024746B">
        <w:rPr>
          <w:sz w:val="26"/>
          <w:szCs w:val="26"/>
        </w:rPr>
        <w:t xml:space="preserve">________________________________________________       </w:t>
      </w:r>
      <w:r w:rsidRPr="0024746B">
        <w:rPr>
          <w:sz w:val="26"/>
          <w:szCs w:val="26"/>
        </w:rPr>
        <w:tab/>
      </w:r>
      <w:r w:rsidRPr="0024746B">
        <w:rPr>
          <w:sz w:val="26"/>
          <w:szCs w:val="26"/>
        </w:rPr>
        <w:tab/>
      </w:r>
      <w:r w:rsidRPr="0024746B">
        <w:rPr>
          <w:sz w:val="26"/>
          <w:szCs w:val="26"/>
        </w:rPr>
        <w:tab/>
        <w:t xml:space="preserve"> </w:t>
      </w:r>
    </w:p>
    <w:p w14:paraId="192E0324" w14:textId="77777777" w:rsidR="00A6066D" w:rsidRPr="0024746B" w:rsidRDefault="00A6066D" w:rsidP="00A6066D">
      <w:pPr>
        <w:rPr>
          <w:sz w:val="26"/>
          <w:szCs w:val="26"/>
        </w:rPr>
      </w:pPr>
      <w:r w:rsidRPr="0024746B">
        <w:rPr>
          <w:sz w:val="26"/>
          <w:szCs w:val="26"/>
        </w:rPr>
        <w:t xml:space="preserve">Director Signature            </w:t>
      </w:r>
    </w:p>
    <w:p w14:paraId="153B48F5" w14:textId="77777777" w:rsidR="00CA41A1" w:rsidRDefault="00CA41A1"/>
    <w:sectPr w:rsidR="00CA41A1" w:rsidSect="00CA41A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attachedTemplate r:id="rId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2D38"/>
    <w:rsid w:val="00041CC4"/>
    <w:rsid w:val="00155E7E"/>
    <w:rsid w:val="00312D38"/>
    <w:rsid w:val="00820E81"/>
    <w:rsid w:val="009C3640"/>
    <w:rsid w:val="009D223E"/>
    <w:rsid w:val="00A6066D"/>
    <w:rsid w:val="00AA215C"/>
    <w:rsid w:val="00CA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B98F24C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A606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Home:Downloads:Swyft--Waiver%20of%20Notice%20for%20Initial%20Board%20of%20Director%20Meet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Macintosh HD:Users:Home:Downloads:Swyft--Waiver of Notice for Initial Board of Director Meeting.dotx</Template>
  <TotalTime>11</TotalTime>
  <Pages>1</Pages>
  <Words>140</Words>
  <Characters>804</Characters>
  <Application>Microsoft Macintosh Word</Application>
  <DocSecurity>0</DocSecurity>
  <Lines>6</Lines>
  <Paragraphs>1</Paragraphs>
  <ScaleCrop>false</ScaleCrop>
  <Company>Lincoln Academy</Company>
  <LinksUpToDate>false</LinksUpToDate>
  <CharactersWithSpaces>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Lubbat</dc:creator>
  <cp:keywords/>
  <dc:description/>
  <cp:lastModifiedBy>Swyft Filings</cp:lastModifiedBy>
  <cp:revision>7</cp:revision>
  <dcterms:created xsi:type="dcterms:W3CDTF">2015-07-31T20:54:00Z</dcterms:created>
  <dcterms:modified xsi:type="dcterms:W3CDTF">2017-01-11T20:35:00Z</dcterms:modified>
</cp:coreProperties>
</file>